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DC0754">
      <w:pPr>
        <w:tabs>
          <w:tab w:val="left" w:pos="1418"/>
        </w:tabs>
        <w:spacing w:before="240"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32B7BB5D" wp14:editId="4D9BB208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2033" w:rsidRDefault="00FB332D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D72033" w:rsidRDefault="004F20B3" w:rsidP="00D22B8B">
                            <w:pPr>
                              <w:pStyle w:val="Subtitle"/>
                            </w:pPr>
                            <w:r>
                              <w:t xml:space="preserve">Tutorial </w:t>
                            </w:r>
                            <w:r w:rsidR="009B3D4C">
                              <w:t>6</w:t>
                            </w:r>
                            <w:r w:rsidR="00F84BCA">
                              <w:t xml:space="preserve"> – Your First SAPUI5 Page</w:t>
                            </w:r>
                            <w:r w:rsidR="009B3D4C">
                              <w:t xml:space="preserve"> in MVC form</w:t>
                            </w:r>
                          </w:p>
                          <w:p w:rsidR="00D72033" w:rsidRPr="00D22B8B" w:rsidRDefault="00D72033" w:rsidP="00D22B8B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D72033" w:rsidRDefault="00FB332D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D72033" w:rsidRDefault="004F20B3" w:rsidP="00D22B8B">
                      <w:pPr>
                        <w:pStyle w:val="Subtitle"/>
                      </w:pPr>
                      <w:r>
                        <w:t xml:space="preserve">Tutorial </w:t>
                      </w:r>
                      <w:r w:rsidR="009B3D4C">
                        <w:t>6</w:t>
                      </w:r>
                      <w:r w:rsidR="00F84BCA">
                        <w:t xml:space="preserve"> – Your First SAPUI5 Page</w:t>
                      </w:r>
                      <w:r w:rsidR="009B3D4C">
                        <w:t xml:space="preserve"> in MVC form</w:t>
                      </w:r>
                    </w:p>
                    <w:p w:rsidR="00D72033" w:rsidRPr="00D22B8B" w:rsidRDefault="00D72033" w:rsidP="00D22B8B"/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FB332D" w:rsidP="00DC0754">
      <w:pPr>
        <w:pStyle w:val="Heading2"/>
        <w:spacing w:after="120"/>
      </w:pPr>
      <w:r>
        <w:t>Build an example application</w:t>
      </w:r>
    </w:p>
    <w:p w:rsidR="00FB332D" w:rsidRDefault="00FB332D" w:rsidP="00FB332D">
      <w:r>
        <w:t>The objective of this exercise is to build an</w:t>
      </w:r>
      <w:r w:rsidR="0087615F">
        <w:t xml:space="preserve"> SAPUI5</w:t>
      </w:r>
      <w:r>
        <w:t xml:space="preserve"> </w:t>
      </w:r>
      <w:r w:rsidR="0087615F">
        <w:t>application in MVC form.</w:t>
      </w:r>
      <w:r>
        <w:t xml:space="preserve"> 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</w:p>
    <w:p w:rsidR="00E47981" w:rsidRDefault="00E47981" w:rsidP="00E47981">
      <w:pPr>
        <w:pStyle w:val="ListParagraph"/>
        <w:numPr>
          <w:ilvl w:val="0"/>
          <w:numId w:val="12"/>
        </w:numPr>
        <w:spacing w:after="120"/>
      </w:pPr>
      <w:r>
        <w:t xml:space="preserve">Eclipse </w:t>
      </w:r>
      <w:r w:rsidR="0087615F">
        <w:t>Luna</w:t>
      </w:r>
      <w:r>
        <w:t xml:space="preserve"> will be needed for this tutorial</w:t>
      </w:r>
    </w:p>
    <w:p w:rsidR="00D72033" w:rsidRDefault="00D72033" w:rsidP="00DC0754">
      <w:pPr>
        <w:spacing w:after="120"/>
      </w:pPr>
    </w:p>
    <w:p w:rsidR="009B3D4C" w:rsidRDefault="009B3D4C" w:rsidP="009B3D4C">
      <w:pPr>
        <w:pStyle w:val="Title"/>
      </w:pPr>
      <w:r>
        <w:t>Tutorial6</w:t>
      </w:r>
    </w:p>
    <w:p w:rsidR="009B3D4C" w:rsidRDefault="009B3D4C" w:rsidP="009B3D4C">
      <w:pPr>
        <w:pStyle w:val="Subtitle"/>
      </w:pPr>
      <w:r>
        <w:t>Create an SAP project, but with the MVC pattern</w:t>
      </w:r>
    </w:p>
    <w:p w:rsidR="009B3D4C" w:rsidRDefault="009B3D4C" w:rsidP="009B3D4C">
      <w:pPr>
        <w:pStyle w:val="Heading1"/>
      </w:pPr>
      <w:r>
        <w:t>Task 1: Create the Application in Eclipse.</w:t>
      </w:r>
    </w:p>
    <w:p w:rsidR="009B3D4C" w:rsidRDefault="009B3D4C" w:rsidP="009B3D4C">
      <w:r>
        <w:t>For this project we will use the MVC pattern. To start a new project, choose the menu path: File&gt;New&gt;Project, the following screen will appear: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59C1D772" wp14:editId="7C731EA1">
            <wp:extent cx="3695700" cy="351971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Select Application Project under SAPUI5 Application Development, and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676B0E1B" wp14:editId="11091953">
            <wp:extent cx="5000625" cy="4762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Ensure that </w:t>
      </w:r>
      <w:proofErr w:type="spellStart"/>
      <w:r>
        <w:t>sap.m</w:t>
      </w:r>
      <w:proofErr w:type="spellEnd"/>
      <w:r>
        <w:t xml:space="preserve"> is selected as well as Create an Initial View, also name you application.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251D2DC4" wp14:editId="6B717CE9">
            <wp:extent cx="5000625" cy="6400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Name the main file of your project, select </w:t>
      </w:r>
      <w:proofErr w:type="spellStart"/>
      <w:r>
        <w:t>javascript</w:t>
      </w:r>
      <w:proofErr w:type="spellEnd"/>
      <w:r>
        <w:t xml:space="preserve"> and click finish.</w:t>
      </w:r>
    </w:p>
    <w:p w:rsidR="009B3D4C" w:rsidRDefault="009B3D4C" w:rsidP="009B3D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D1E622" wp14:editId="3E76B158">
                <wp:simplePos x="0" y="0"/>
                <wp:positionH relativeFrom="column">
                  <wp:posOffset>422910</wp:posOffset>
                </wp:positionH>
                <wp:positionV relativeFrom="paragraph">
                  <wp:posOffset>1644650</wp:posOffset>
                </wp:positionV>
                <wp:extent cx="4552950" cy="87630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876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33.3pt;margin-top:129.5pt;width:358.5pt;height:6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" filled="f" strokecolor="#0175ad [32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7E54B5" wp14:editId="0B84987F">
            <wp:extent cx="4810125" cy="31913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000" t="5129" r="24999" b="41795"/>
                    <a:stretch/>
                  </pic:blipFill>
                  <pic:spPr bwMode="auto">
                    <a:xfrm>
                      <a:off x="0" y="0"/>
                      <a:ext cx="4810125" cy="319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As you can see, the HTML page (index.html), the view (main.view.js) and </w:t>
      </w:r>
      <w:proofErr w:type="gramStart"/>
      <w:r>
        <w:t>Controller(</w:t>
      </w:r>
      <w:proofErr w:type="gramEnd"/>
      <w:r>
        <w:t>main.controller.js) are created for you by the Eclipse project wizard.</w:t>
      </w:r>
    </w:p>
    <w:p w:rsidR="009B3D4C" w:rsidRDefault="009B3D4C" w:rsidP="009B3D4C">
      <w:r>
        <w:t xml:space="preserve">Note that the </w:t>
      </w:r>
      <w:proofErr w:type="gramStart"/>
      <w:r>
        <w:t>script are</w:t>
      </w:r>
      <w:proofErr w:type="gramEnd"/>
      <w:r>
        <w:t xml:space="preserve"> generated automatically.</w:t>
      </w:r>
    </w:p>
    <w:p w:rsidR="009B3D4C" w:rsidRPr="00D67DC3" w:rsidRDefault="009B3D4C" w:rsidP="009B3D4C">
      <w:pPr>
        <w:pStyle w:val="Heading1"/>
      </w:pPr>
      <w:r>
        <w:t>Task 2: Add the button to the View</w:t>
      </w:r>
    </w:p>
    <w:p w:rsidR="009B3D4C" w:rsidRDefault="009B3D4C" w:rsidP="009B3D4C">
      <w:r>
        <w:t>The View:</w:t>
      </w:r>
    </w:p>
    <w:p w:rsidR="009B3D4C" w:rsidRDefault="009B3D4C" w:rsidP="009B3D4C">
      <w:r>
        <w:rPr>
          <w:noProof/>
        </w:rPr>
        <w:drawing>
          <wp:inline distT="0" distB="0" distL="0" distR="0" wp14:anchorId="78DAF376" wp14:editId="02BADFF8">
            <wp:extent cx="5252720" cy="305550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10256" r="25641" b="44103"/>
                    <a:stretch/>
                  </pic:blipFill>
                  <pic:spPr bwMode="auto">
                    <a:xfrm>
                      <a:off x="0" y="0"/>
                      <a:ext cx="5252720" cy="305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lastRenderedPageBreak/>
        <w:t xml:space="preserve">The function </w:t>
      </w:r>
      <w:proofErr w:type="spellStart"/>
      <w:r>
        <w:t>createContent</w:t>
      </w:r>
      <w:proofErr w:type="spellEnd"/>
      <w:r>
        <w:t xml:space="preserve"> are used to define the corresponding UI. </w:t>
      </w:r>
    </w:p>
    <w:p w:rsidR="009B3D4C" w:rsidRDefault="009B3D4C" w:rsidP="009B3D4C">
      <w:r>
        <w:t>Using the SET and GET methods, add a button to this function in the main.view.js file: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createContent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oController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sap.m.Button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aButton.setText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"click this button"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aButton.attachPress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oController.aButtonClicked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highlight w:val="lightGray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}</w:t>
      </w:r>
    </w:p>
    <w:p w:rsidR="009B3D4C" w:rsidRDefault="009B3D4C" w:rsidP="009B3D4C">
      <w:r>
        <w:t xml:space="preserve">In this example with the MVC pattern, you do not have to use the </w:t>
      </w:r>
      <w:proofErr w:type="spellStart"/>
      <w:r>
        <w:t>placeAt</w:t>
      </w:r>
      <w:proofErr w:type="spellEnd"/>
      <w:r>
        <w:t xml:space="preserve"> function because; the page definition is returned from the </w:t>
      </w:r>
      <w:proofErr w:type="spellStart"/>
      <w:r>
        <w:t>createContent</w:t>
      </w:r>
      <w:proofErr w:type="spellEnd"/>
      <w:r>
        <w:t xml:space="preserve"> function. </w:t>
      </w:r>
    </w:p>
    <w:p w:rsidR="009B3D4C" w:rsidRDefault="009B3D4C" w:rsidP="009B3D4C">
      <w:pPr>
        <w:pStyle w:val="Heading1"/>
      </w:pPr>
      <w:r>
        <w:t>Task 3: Handle the button event in the Controller</w:t>
      </w:r>
    </w:p>
    <w:p w:rsidR="009B3D4C" w:rsidRDefault="009B3D4C" w:rsidP="009B3D4C">
      <w:r>
        <w:t>The Controller:</w:t>
      </w:r>
    </w:p>
    <w:p w:rsidR="009B3D4C" w:rsidRDefault="009B3D4C" w:rsidP="009B3D4C">
      <w:r>
        <w:rPr>
          <w:noProof/>
        </w:rPr>
        <w:drawing>
          <wp:inline distT="0" distB="0" distL="0" distR="0" wp14:anchorId="562EE85C" wp14:editId="60950543">
            <wp:extent cx="5191125" cy="199795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723" t="10513" r="24369" b="60769"/>
                    <a:stretch/>
                  </pic:blipFill>
                  <pic:spPr bwMode="auto">
                    <a:xfrm>
                      <a:off x="0" y="0"/>
                      <a:ext cx="5191125" cy="19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 The function that handles the event of the button being clicked are defined</w:t>
      </w:r>
      <w:r w:rsidRPr="00DF4DA4">
        <w:t xml:space="preserve"> </w:t>
      </w:r>
      <w:r>
        <w:t xml:space="preserve">in the main.controller.js file within the </w:t>
      </w:r>
      <w:proofErr w:type="spellStart"/>
      <w:proofErr w:type="gramStart"/>
      <w:r w:rsidRPr="00DF4DA4">
        <w:t>sap.ui</w:t>
      </w:r>
      <w:r>
        <w:t>.controller</w:t>
      </w:r>
      <w:proofErr w:type="spellEnd"/>
      <w:r>
        <w:t>(</w:t>
      </w:r>
      <w:proofErr w:type="gramEnd"/>
      <w:r>
        <w:t>"sui5_demo2.main" function , add a function that would call an alert object and display a message.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bookmarkStart w:id="0" w:name="_GoBack"/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aButtonClicked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"This button was pressed"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t xml:space="preserve"> </w:t>
      </w:r>
    </w:p>
    <w:bookmarkEnd w:id="0"/>
    <w:p w:rsidR="009B3D4C" w:rsidRDefault="009B3D4C" w:rsidP="009B3D4C">
      <w:r>
        <w:t>For this example, the index.html file does not have to be changed.</w:t>
      </w:r>
    </w:p>
    <w:p w:rsidR="009B3D4C" w:rsidRDefault="009B3D4C" w:rsidP="009B3D4C">
      <w:r>
        <w:t xml:space="preserve">Save the changes. </w:t>
      </w:r>
    </w:p>
    <w:p w:rsidR="009B3D4C" w:rsidRDefault="009B3D4C" w:rsidP="009B3D4C">
      <w:pPr>
        <w:rPr>
          <w:b/>
        </w:rPr>
      </w:pPr>
      <w:r>
        <w:t xml:space="preserve">In eclipse go to the menu option: </w:t>
      </w:r>
      <w:r w:rsidRPr="00E71F1C">
        <w:rPr>
          <w:b/>
        </w:rPr>
        <w:t>Run&gt;Run as&gt; Web app preview</w:t>
      </w:r>
    </w:p>
    <w:p w:rsidR="009B3D4C" w:rsidRPr="00E71F1C" w:rsidRDefault="009B3D4C" w:rsidP="009B3D4C">
      <w:r>
        <w:lastRenderedPageBreak/>
        <w:t>The following screen will appear as a result:</w:t>
      </w:r>
      <w:r w:rsidRPr="00360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C523" wp14:editId="6F52BBD5">
            <wp:extent cx="3635417" cy="279082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103" t="5500" r="58145" b="18500"/>
                    <a:stretch/>
                  </pic:blipFill>
                  <pic:spPr bwMode="auto">
                    <a:xfrm>
                      <a:off x="0" y="0"/>
                      <a:ext cx="3637840" cy="2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The result is the same as in the previous tutorial; the only difference is the structure.</w:t>
      </w:r>
    </w:p>
    <w:p w:rsidR="009B3D4C" w:rsidRDefault="009B3D4C" w:rsidP="009B3D4C">
      <w:r>
        <w:t>For all Characters to be displayed correctly, the following code can be added to the &lt;head&gt; area of the index.html file: &lt;</w:t>
      </w:r>
      <w:proofErr w:type="gramStart"/>
      <w:r>
        <w:t>meta</w:t>
      </w:r>
      <w:proofErr w:type="gramEnd"/>
      <w:r>
        <w:t xml:space="preserve"> charset=”UTF-8”&gt;</w:t>
      </w:r>
    </w:p>
    <w:p w:rsidR="004F20B3" w:rsidRDefault="004F20B3" w:rsidP="004F20B3"/>
    <w:p w:rsidR="004F20B3" w:rsidRDefault="004F20B3" w:rsidP="004F20B3">
      <w:pPr>
        <w:spacing w:after="200"/>
      </w:pPr>
      <w:r>
        <w:br w:type="page"/>
      </w:r>
    </w:p>
    <w:p w:rsidR="004F20B3" w:rsidRDefault="004F20B3" w:rsidP="00DC0754">
      <w:pPr>
        <w:spacing w:after="120"/>
      </w:pPr>
    </w:p>
    <w:sectPr w:rsidR="004F20B3" w:rsidSect="00D72033">
      <w:headerReference w:type="default" r:id="rId15"/>
      <w:footerReference w:type="even" r:id="rId16"/>
      <w:footerReference w:type="default" r:id="rId17"/>
      <w:headerReference w:type="first" r:id="rId18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45A" w:rsidRDefault="00AC545A">
      <w:r>
        <w:separator/>
      </w:r>
    </w:p>
  </w:endnote>
  <w:endnote w:type="continuationSeparator" w:id="0">
    <w:p w:rsidR="00AC545A" w:rsidRDefault="00AC5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D6B1D">
      <w:rPr>
        <w:noProof/>
      </w:rPr>
      <w:t>2</w:t>
    </w:r>
    <w:r>
      <w:fldChar w:fldCharType="end"/>
    </w:r>
  </w:p>
  <w:p w:rsidR="00D72033" w:rsidRDefault="00D72033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E52A1D" w:rsidRDefault="00D72033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7C68DF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8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D72033" w:rsidRPr="00E52A1D" w:rsidRDefault="00D72033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7C68DF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8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45A" w:rsidRDefault="00AC545A">
      <w:r>
        <w:separator/>
      </w:r>
    </w:p>
  </w:footnote>
  <w:footnote w:type="continuationSeparator" w:id="0">
    <w:p w:rsidR="00AC545A" w:rsidRDefault="00AC54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87615F">
                            <w:rPr>
                              <w:noProof/>
                              <w:sz w:val="16"/>
                              <w:szCs w:val="16"/>
                            </w:rPr>
                            <w:t>25 June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3D6B1D" w:rsidRP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 w:rsidR="00FB332D"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87615F">
                      <w:rPr>
                        <w:noProof/>
                        <w:sz w:val="16"/>
                        <w:szCs w:val="16"/>
                      </w:rPr>
                      <w:t>25 June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3D6B1D" w:rsidRP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 w:rsidR="00FB332D"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 w:rsidR="00FB332D"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740265" w:rsidRDefault="00D72033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D72033" w:rsidRPr="00740265" w:rsidRDefault="00D72033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  <w:num w:numId="12">
    <w:abstractNumId w:val="3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45AF0"/>
    <w:rsid w:val="00085385"/>
    <w:rsid w:val="000A1920"/>
    <w:rsid w:val="000C0B75"/>
    <w:rsid w:val="001A4E37"/>
    <w:rsid w:val="001A6279"/>
    <w:rsid w:val="002300EB"/>
    <w:rsid w:val="0023148A"/>
    <w:rsid w:val="00365E35"/>
    <w:rsid w:val="003D6B1D"/>
    <w:rsid w:val="004147EC"/>
    <w:rsid w:val="004226B5"/>
    <w:rsid w:val="00455C6D"/>
    <w:rsid w:val="004F20B3"/>
    <w:rsid w:val="0058358B"/>
    <w:rsid w:val="00740265"/>
    <w:rsid w:val="0076465F"/>
    <w:rsid w:val="007C68DF"/>
    <w:rsid w:val="0087615F"/>
    <w:rsid w:val="0089565F"/>
    <w:rsid w:val="00996418"/>
    <w:rsid w:val="009B3D4C"/>
    <w:rsid w:val="009E0D00"/>
    <w:rsid w:val="00A15A80"/>
    <w:rsid w:val="00AC545A"/>
    <w:rsid w:val="00B75358"/>
    <w:rsid w:val="00C34700"/>
    <w:rsid w:val="00D22B8B"/>
    <w:rsid w:val="00D72033"/>
    <w:rsid w:val="00DC0754"/>
    <w:rsid w:val="00E171FC"/>
    <w:rsid w:val="00E47981"/>
    <w:rsid w:val="00E52A1D"/>
    <w:rsid w:val="00F76D15"/>
    <w:rsid w:val="00F76ED4"/>
    <w:rsid w:val="00F84BCA"/>
    <w:rsid w:val="00FB332D"/>
    <w:rsid w:val="00FC26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42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39</TotalTime>
  <Pages>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2307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5</cp:revision>
  <cp:lastPrinted>2013-11-01T06:31:00Z</cp:lastPrinted>
  <dcterms:created xsi:type="dcterms:W3CDTF">2015-06-24T17:47:00Z</dcterms:created>
  <dcterms:modified xsi:type="dcterms:W3CDTF">2015-07-08T10:11:00Z</dcterms:modified>
</cp:coreProperties>
</file>